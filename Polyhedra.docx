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D88" w:rsidRPr="00D41D88" w:rsidRDefault="00D41D88" w:rsidP="00D41D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1D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Polyhedra: Zero-Knowledge Interoperability and Proof Infrastructure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Polyhedra Network is a blockchain infrastructure project focused on </w:t>
      </w:r>
      <w:r w:rsidRPr="00D41D88">
        <w:rPr>
          <w:rFonts w:ascii="Times New Roman" w:eastAsia="Times New Roman" w:hAnsi="Times New Roman" w:cs="Times New Roman"/>
          <w:b/>
          <w:bCs/>
          <w:sz w:val="24"/>
          <w:szCs w:val="24"/>
        </w:rPr>
        <w:t>zero-knowledge (ZK) proofs, cross-chain interoperability, and verifiable computation</w:t>
      </w:r>
      <w:r w:rsidRPr="00D41D88">
        <w:rPr>
          <w:rFonts w:ascii="Times New Roman" w:eastAsia="Times New Roman" w:hAnsi="Times New Roman" w:cs="Times New Roman"/>
          <w:sz w:val="24"/>
          <w:szCs w:val="24"/>
        </w:rPr>
        <w:t>. Its goal is to make blockchains and AI systems more connected, efficient, and trust-minimized using advanced cryptography.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 is building the “proof layer” that lets different blockchains and systems talk to each other securely without trusting intermediaries.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Polyhedra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Today’s Web3 ecosystem is fragmented:</w:t>
      </w:r>
    </w:p>
    <w:p w:rsidR="00D41D88" w:rsidRPr="00D41D88" w:rsidRDefault="00D41D88" w:rsidP="00D41D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Many blockchains (Ethereum, Solana, L2s, etc.) </w:t>
      </w:r>
    </w:p>
    <w:p w:rsidR="00D41D88" w:rsidRPr="00D41D88" w:rsidRDefault="00D41D88" w:rsidP="00D41D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Limited secure interoperability </w:t>
      </w:r>
    </w:p>
    <w:p w:rsidR="00D41D88" w:rsidRPr="00D41D88" w:rsidRDefault="00D41D88" w:rsidP="00D41D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Heavy reliance on bridges (often risky) </w:t>
      </w:r>
    </w:p>
    <w:p w:rsidR="00D41D88" w:rsidRPr="00D41D88" w:rsidRDefault="00D41D88" w:rsidP="00D41D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Expensive cross-chain messaging 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Polyhedra’s solution is: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Use zero-knowledge proofs to verify cross-chain actions without trusting centralized bridges.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What Polyhedra Focuses On</w: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1. Zero-Knowledge Proof Infrastructure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 builds systems that generate and verify ZK proofs for:</w:t>
      </w:r>
    </w:p>
    <w:p w:rsidR="00D41D88" w:rsidRPr="00D41D88" w:rsidRDefault="00D41D88" w:rsidP="00D41D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Cross-chain messages </w:t>
      </w:r>
    </w:p>
    <w:p w:rsidR="00D41D88" w:rsidRPr="00D41D88" w:rsidRDefault="00D41D88" w:rsidP="00D41D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Data verification </w:t>
      </w:r>
    </w:p>
    <w:p w:rsidR="00D41D88" w:rsidRPr="00D41D88" w:rsidRDefault="00D41D88" w:rsidP="00D41D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Computation integrity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2. Interoperability Layer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Instead of traditional bridges, Polyhedra enables:</w:t>
      </w:r>
    </w:p>
    <w:p w:rsidR="00D41D88" w:rsidRPr="00D41D88" w:rsidRDefault="00D41D88" w:rsidP="00D41D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Trustless asset transfers </w:t>
      </w:r>
    </w:p>
    <w:p w:rsidR="00D41D88" w:rsidRPr="00D41D88" w:rsidRDefault="00D41D88" w:rsidP="00D41D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Cross-chain communication </w:t>
      </w:r>
    </w:p>
    <w:p w:rsidR="00D41D88" w:rsidRPr="00D41D88" w:rsidRDefault="00D41D88" w:rsidP="00D41D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Message verification between blockchains 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This reduces reliance on vulnerable bridge systems.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3. zkBridge Technology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Zero-Knowledge Bridge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zkBridge allows:</w:t>
      </w:r>
    </w:p>
    <w:p w:rsidR="00D41D88" w:rsidRPr="00D41D88" w:rsidRDefault="00D41D88" w:rsidP="00D41D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One blockchain to prove events happened on another </w:t>
      </w:r>
    </w:p>
    <w:p w:rsidR="00D41D88" w:rsidRPr="00D41D88" w:rsidRDefault="00D41D88" w:rsidP="00D41D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Verification without trusting third parties </w:t>
      </w:r>
    </w:p>
    <w:p w:rsidR="00D41D88" w:rsidRPr="00D41D88" w:rsidRDefault="00D41D88" w:rsidP="00D41D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Secure cross-chain communication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How Polyhedra Works (Conceptually)</w: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1. Event Occurs on Chain A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41D88" w:rsidRPr="00D41D88" w:rsidRDefault="00D41D88" w:rsidP="00D41D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User sends a transaction on Ethereum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2. Proof Generation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A zero-knowledge proof is generated showing:</w:t>
      </w:r>
    </w:p>
    <w:p w:rsidR="00D41D88" w:rsidRPr="00D41D88" w:rsidRDefault="00D41D88" w:rsidP="00D41D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The event happened correctly </w:t>
      </w:r>
    </w:p>
    <w:p w:rsidR="00D41D88" w:rsidRPr="00D41D88" w:rsidRDefault="00D41D88" w:rsidP="00D41D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Without revealing unnecessary data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3. Verification on Chain B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Another blockchain verifies the proof:</w:t>
      </w:r>
    </w:p>
    <w:p w:rsidR="00D41D88" w:rsidRPr="00D41D88" w:rsidRDefault="00D41D88" w:rsidP="00D41D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No need for centralized bridge validators </w:t>
      </w:r>
    </w:p>
    <w:p w:rsidR="00D41D88" w:rsidRPr="00D41D88" w:rsidRDefault="00D41D88" w:rsidP="00D41D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No trust assumptions beyond cryptography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Polyhedra Matters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Cross-chain infrastructure is one of the weakest parts of crypto:</w:t>
      </w:r>
    </w:p>
    <w:p w:rsidR="00D41D88" w:rsidRPr="00D41D88" w:rsidRDefault="00D41D88" w:rsidP="00D41D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Bridges have been hacked billions of dollars </w:t>
      </w:r>
    </w:p>
    <w:p w:rsidR="00D41D88" w:rsidRPr="00D41D88" w:rsidRDefault="00D41D88" w:rsidP="00D41D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Messaging systems are often centralized </w:t>
      </w:r>
    </w:p>
    <w:p w:rsidR="00D41D88" w:rsidRPr="00D41D88" w:rsidRDefault="00D41D88" w:rsidP="00D41D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Interoperability is fragmented 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 aims to fix this by: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Replacing trust with cryptographic proof.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zk-Based Interoperability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Secure communication between chains using ZK proofs.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High Scalability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Proof systems reduce the need for repeated validation.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Messaging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:rsidR="00D41D88" w:rsidRPr="00D41D88" w:rsidRDefault="00D41D88" w:rsidP="00D41D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Asset transfers </w:t>
      </w:r>
    </w:p>
    <w:p w:rsidR="00D41D88" w:rsidRPr="00D41D88" w:rsidRDefault="00D41D88" w:rsidP="00D41D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Data communication </w:t>
      </w:r>
    </w:p>
    <w:p w:rsidR="00D41D88" w:rsidRPr="00D41D88" w:rsidRDefault="00D41D88" w:rsidP="00D41D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Smart contract interactions across chains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Verifiable AI and Computation (Emerging Area)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Some designs extend into:</w:t>
      </w:r>
    </w:p>
    <w:p w:rsidR="00D41D88" w:rsidRPr="00D41D88" w:rsidRDefault="00D41D88" w:rsidP="00D41D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AI proof verification </w:t>
      </w:r>
    </w:p>
    <w:p w:rsidR="00D41D88" w:rsidRPr="00D41D88" w:rsidRDefault="00D41D88" w:rsidP="00D41D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Off-chain computation validation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 Cases</w: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DeFi</w:t>
      </w:r>
    </w:p>
    <w:p w:rsidR="00D41D88" w:rsidRPr="00D41D88" w:rsidRDefault="00D41D88" w:rsidP="00D41D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Secure asset transfers between chains </w:t>
      </w:r>
    </w:p>
    <w:p w:rsidR="00D41D88" w:rsidRPr="00D41D88" w:rsidRDefault="00D41D88" w:rsidP="00D41D8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Multi-chain liquidity protocols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Blockchain Bridges (Next Generation)</w:t>
      </w:r>
    </w:p>
    <w:p w:rsidR="00D41D88" w:rsidRPr="00D41D88" w:rsidRDefault="00D41D88" w:rsidP="00D41D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Safer alternative to traditional bridges </w:t>
      </w:r>
    </w:p>
    <w:p w:rsidR="00D41D88" w:rsidRPr="00D41D88" w:rsidRDefault="00D41D88" w:rsidP="00D41D8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Reduced exploit risk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Multi-Chain Applications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Apps that:</w:t>
      </w:r>
    </w:p>
    <w:p w:rsidR="00D41D88" w:rsidRPr="00D41D88" w:rsidRDefault="00D41D88" w:rsidP="00D41D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Operate across multiple ecosystems </w:t>
      </w:r>
    </w:p>
    <w:p w:rsidR="00D41D88" w:rsidRPr="00D41D88" w:rsidRDefault="00D41D88" w:rsidP="00D41D8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Share state securely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AI + Blockchain Verification</w:t>
      </w:r>
    </w:p>
    <w:p w:rsidR="00D41D88" w:rsidRPr="00D41D88" w:rsidRDefault="00D41D88" w:rsidP="00D41D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Proving AI outputs </w:t>
      </w:r>
    </w:p>
    <w:p w:rsidR="00D41D88" w:rsidRPr="00D41D88" w:rsidRDefault="00D41D88" w:rsidP="00D41D8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Verifying computations off-chain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Why Polyhedra Is Important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The future of crypto is multi-chain, but: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Most cross-chain systems are insecure.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 provides:</w:t>
      </w:r>
    </w:p>
    <w:p w:rsidR="00D41D88" w:rsidRPr="00D41D88" w:rsidRDefault="00D41D88" w:rsidP="00D41D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Cryptographic trust instead of validator trust </w:t>
      </w:r>
    </w:p>
    <w:p w:rsidR="00D41D88" w:rsidRPr="00D41D88" w:rsidRDefault="00D41D88" w:rsidP="00D41D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Reduced bridge risk </w:t>
      </w:r>
    </w:p>
    <w:p w:rsidR="00D41D88" w:rsidRPr="00D41D88" w:rsidRDefault="00D41D88" w:rsidP="00D41D8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More scalable interoperability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Token: ZK / POLY (depending on ecosystem usage)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ZK is used for:</w:t>
      </w:r>
    </w:p>
    <w:p w:rsidR="00D41D88" w:rsidRPr="00D41D88" w:rsidRDefault="00D41D88" w:rsidP="00D41D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Incentivizing proof generation </w:t>
      </w:r>
    </w:p>
    <w:p w:rsidR="00D41D88" w:rsidRPr="00D41D88" w:rsidRDefault="00D41D88" w:rsidP="00D41D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Network security </w:t>
      </w:r>
    </w:p>
    <w:p w:rsidR="00D41D88" w:rsidRPr="00D41D88" w:rsidRDefault="00D41D88" w:rsidP="00D41D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Governance participation </w:t>
      </w:r>
    </w:p>
    <w:p w:rsidR="00D41D88" w:rsidRPr="00D41D88" w:rsidRDefault="00D41D88" w:rsidP="00D41D8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Ecosystem alignment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D41D88" w:rsidRPr="00D41D88" w:rsidRDefault="00D41D88" w:rsidP="00D41D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Strong zero-knowledge cryptography foundation </w:t>
      </w:r>
    </w:p>
    <w:p w:rsidR="00D41D88" w:rsidRPr="00D41D88" w:rsidRDefault="00D41D88" w:rsidP="00D41D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Focus on solving bridge security issues </w:t>
      </w:r>
    </w:p>
    <w:p w:rsidR="00D41D88" w:rsidRPr="00D41D88" w:rsidRDefault="00D41D88" w:rsidP="00D41D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Enables trustless interoperability </w:t>
      </w:r>
    </w:p>
    <w:p w:rsidR="00D41D88" w:rsidRPr="00D41D88" w:rsidRDefault="00D41D88" w:rsidP="00D41D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Scalable cross-chain messaging design </w:t>
      </w:r>
    </w:p>
    <w:p w:rsidR="00D41D88" w:rsidRPr="00D41D88" w:rsidRDefault="00D41D88" w:rsidP="00D41D8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Aligns with growing ZK narrative in crypto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1. Technical Complexity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ZK systems require:</w:t>
      </w:r>
    </w:p>
    <w:p w:rsidR="00D41D88" w:rsidRPr="00D41D88" w:rsidRDefault="00D41D88" w:rsidP="00D41D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Heavy computation </w:t>
      </w:r>
    </w:p>
    <w:p w:rsidR="00D41D88" w:rsidRPr="00D41D88" w:rsidRDefault="00D41D88" w:rsidP="00D41D8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Advanced cryptographic engineering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2. Competition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D41D88" w:rsidRPr="00D41D88" w:rsidRDefault="00D41D88" w:rsidP="00D41D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LayerZero (messaging protocol) </w:t>
      </w:r>
    </w:p>
    <w:p w:rsidR="00D41D88" w:rsidRPr="00D41D88" w:rsidRDefault="00D41D88" w:rsidP="00D41D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Wormhole (cross-chain bridge) </w:t>
      </w:r>
    </w:p>
    <w:p w:rsidR="00D41D88" w:rsidRPr="00D41D88" w:rsidRDefault="00D41D88" w:rsidP="00D41D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Axelar (interoperability network) </w:t>
      </w:r>
    </w:p>
    <w:p w:rsidR="00D41D88" w:rsidRPr="00D41D88" w:rsidRDefault="00D41D88" w:rsidP="00D41D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Other ZK interoperability projects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3. Adoption Risk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lastRenderedPageBreak/>
        <w:t>Requires:</w:t>
      </w:r>
    </w:p>
    <w:p w:rsidR="00D41D88" w:rsidRPr="00D41D88" w:rsidRDefault="00D41D88" w:rsidP="00D41D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Integration by major chains </w:t>
      </w:r>
    </w:p>
    <w:p w:rsidR="00D41D88" w:rsidRPr="00D41D88" w:rsidRDefault="00D41D88" w:rsidP="00D41D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Developer adoption of ZK messaging systems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1D88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 Costs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Generating ZK proofs can be:</w:t>
      </w:r>
    </w:p>
    <w:p w:rsidR="00D41D88" w:rsidRPr="00D41D88" w:rsidRDefault="00D41D88" w:rsidP="00D41D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Computation-heavy </w:t>
      </w:r>
    </w:p>
    <w:p w:rsidR="00D41D88" w:rsidRPr="00D41D88" w:rsidRDefault="00D41D88" w:rsidP="00D41D8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Slower than traditional messaging 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D41D88" w:rsidRPr="00D41D88" w:rsidRDefault="00D41D88" w:rsidP="00D41D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LayerZero → message passing between chains </w:t>
      </w:r>
    </w:p>
    <w:p w:rsidR="00D41D88" w:rsidRPr="00D41D88" w:rsidRDefault="00D41D88" w:rsidP="00D41D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Wormhole → bridge-based asset transfers </w:t>
      </w:r>
    </w:p>
    <w:p w:rsidR="00D41D88" w:rsidRPr="00D41D88" w:rsidRDefault="00D41D88" w:rsidP="00D41D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Cosmos IBC → interoperability standard </w:t>
      </w:r>
    </w:p>
    <w:p w:rsidR="00D41D88" w:rsidRPr="00D41D88" w:rsidRDefault="00D41D88" w:rsidP="00D41D8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b/>
          <w:bCs/>
          <w:sz w:val="24"/>
          <w:szCs w:val="24"/>
        </w:rPr>
        <w:t>Polyhedra → zero-knowledge proof-based interoperability layer</w:t>
      </w:r>
      <w:r w:rsidRPr="00D41D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 replaces trusted cross-chain bridges with cryptographic proofs.</w:t>
      </w:r>
    </w:p>
    <w:p w:rsidR="00D41D88" w:rsidRPr="00D41D88" w:rsidRDefault="00D41D88" w:rsidP="00D41D8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41D88" w:rsidRPr="00D41D88" w:rsidRDefault="00D41D88" w:rsidP="00D41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1D8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41D88" w:rsidRPr="00D41D88" w:rsidRDefault="00D41D88" w:rsidP="00D41D8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1D88">
        <w:rPr>
          <w:rFonts w:ascii="Times New Roman" w:eastAsia="Times New Roman" w:hAnsi="Times New Roman" w:cs="Times New Roman"/>
          <w:sz w:val="24"/>
          <w:szCs w:val="24"/>
        </w:rPr>
        <w:t>Polyhedra Network is a blockchain infrastructure project focused on secure cross-chain communication using zero-knowledge proofs. By replacing trusted bridges with cryptographic verification, it aims to make interoperability between blockchains more secure, scalable, and trust-minimized.</w:t>
      </w:r>
    </w:p>
    <w:p w:rsidR="006D3A72" w:rsidRPr="00D41D88" w:rsidRDefault="006D3A72" w:rsidP="00D41D88">
      <w:bookmarkStart w:id="0" w:name="_GoBack"/>
      <w:bookmarkEnd w:id="0"/>
    </w:p>
    <w:sectPr w:rsidR="006D3A72" w:rsidRPr="00D41D88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58C" w:rsidRDefault="00B7058C">
      <w:pPr>
        <w:spacing w:line="240" w:lineRule="auto"/>
      </w:pPr>
      <w:r>
        <w:separator/>
      </w:r>
    </w:p>
  </w:endnote>
  <w:endnote w:type="continuationSeparator" w:id="0">
    <w:p w:rsidR="00B7058C" w:rsidRDefault="00B70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58C" w:rsidRDefault="00B7058C">
      <w:pPr>
        <w:spacing w:line="240" w:lineRule="auto"/>
      </w:pPr>
      <w:r>
        <w:separator/>
      </w:r>
    </w:p>
  </w:footnote>
  <w:footnote w:type="continuationSeparator" w:id="0">
    <w:p w:rsidR="00B7058C" w:rsidRDefault="00B705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D61B4"/>
    <w:multiLevelType w:val="multilevel"/>
    <w:tmpl w:val="095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C0C4E"/>
    <w:multiLevelType w:val="multilevel"/>
    <w:tmpl w:val="9D1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93F49"/>
    <w:multiLevelType w:val="multilevel"/>
    <w:tmpl w:val="2B6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46FE4"/>
    <w:multiLevelType w:val="multilevel"/>
    <w:tmpl w:val="A5C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A6D9D"/>
    <w:multiLevelType w:val="multilevel"/>
    <w:tmpl w:val="F36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02AE0"/>
    <w:multiLevelType w:val="multilevel"/>
    <w:tmpl w:val="FC3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07BB7"/>
    <w:multiLevelType w:val="multilevel"/>
    <w:tmpl w:val="F96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C7D15"/>
    <w:multiLevelType w:val="multilevel"/>
    <w:tmpl w:val="A1D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E2C78"/>
    <w:multiLevelType w:val="multilevel"/>
    <w:tmpl w:val="688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37997"/>
    <w:multiLevelType w:val="multilevel"/>
    <w:tmpl w:val="DD3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E3809"/>
    <w:multiLevelType w:val="multilevel"/>
    <w:tmpl w:val="DDB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93EFB"/>
    <w:multiLevelType w:val="multilevel"/>
    <w:tmpl w:val="A40E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20EAA"/>
    <w:multiLevelType w:val="multilevel"/>
    <w:tmpl w:val="5E8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20717"/>
    <w:multiLevelType w:val="multilevel"/>
    <w:tmpl w:val="66F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037D2"/>
    <w:multiLevelType w:val="multilevel"/>
    <w:tmpl w:val="6DD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D5627"/>
    <w:multiLevelType w:val="multilevel"/>
    <w:tmpl w:val="C50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86828"/>
    <w:multiLevelType w:val="multilevel"/>
    <w:tmpl w:val="16C2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8" w15:restartNumberingAfterBreak="0">
    <w:nsid w:val="7A8C1E06"/>
    <w:multiLevelType w:val="multilevel"/>
    <w:tmpl w:val="E36E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B4A3E"/>
    <w:multiLevelType w:val="multilevel"/>
    <w:tmpl w:val="010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72641"/>
    <w:multiLevelType w:val="multilevel"/>
    <w:tmpl w:val="903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D2FAE"/>
    <w:multiLevelType w:val="multilevel"/>
    <w:tmpl w:val="E8C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DD5ED0"/>
    <w:multiLevelType w:val="multilevel"/>
    <w:tmpl w:val="44D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7"/>
    <w:lvlOverride w:ilvl="0">
      <w:startOverride w:val="1"/>
    </w:lvlOverride>
  </w:num>
  <w:num w:numId="3">
    <w:abstractNumId w:val="27"/>
  </w:num>
  <w:num w:numId="4">
    <w:abstractNumId w:val="27"/>
    <w:lvlOverride w:ilvl="0">
      <w:startOverride w:val="1"/>
    </w:lvlOverride>
  </w:num>
  <w:num w:numId="5">
    <w:abstractNumId w:val="8"/>
  </w:num>
  <w:num w:numId="6">
    <w:abstractNumId w:val="27"/>
    <w:lvlOverride w:ilvl="0">
      <w:startOverride w:val="1"/>
    </w:lvlOverride>
  </w:num>
  <w:num w:numId="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9"/>
  </w:num>
  <w:num w:numId="20">
    <w:abstractNumId w:val="25"/>
  </w:num>
  <w:num w:numId="21">
    <w:abstractNumId w:val="10"/>
  </w:num>
  <w:num w:numId="22">
    <w:abstractNumId w:val="18"/>
  </w:num>
  <w:num w:numId="23">
    <w:abstractNumId w:val="16"/>
  </w:num>
  <w:num w:numId="24">
    <w:abstractNumId w:val="31"/>
  </w:num>
  <w:num w:numId="25">
    <w:abstractNumId w:val="21"/>
  </w:num>
  <w:num w:numId="26">
    <w:abstractNumId w:val="30"/>
  </w:num>
  <w:num w:numId="27">
    <w:abstractNumId w:val="11"/>
  </w:num>
  <w:num w:numId="28">
    <w:abstractNumId w:val="26"/>
  </w:num>
  <w:num w:numId="29">
    <w:abstractNumId w:val="32"/>
  </w:num>
  <w:num w:numId="30">
    <w:abstractNumId w:val="13"/>
  </w:num>
  <w:num w:numId="31">
    <w:abstractNumId w:val="12"/>
  </w:num>
  <w:num w:numId="32">
    <w:abstractNumId w:val="20"/>
  </w:num>
  <w:num w:numId="33">
    <w:abstractNumId w:val="17"/>
  </w:num>
  <w:num w:numId="34">
    <w:abstractNumId w:val="14"/>
  </w:num>
  <w:num w:numId="35">
    <w:abstractNumId w:val="23"/>
  </w:num>
  <w:num w:numId="36">
    <w:abstractNumId w:val="19"/>
  </w:num>
  <w:num w:numId="37">
    <w:abstractNumId w:val="22"/>
  </w:num>
  <w:num w:numId="38">
    <w:abstractNumId w:val="24"/>
  </w:num>
  <w:num w:numId="39">
    <w:abstractNumId w:val="15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D88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7058C"/>
    <w:rsid w:val="00BA3CC7"/>
    <w:rsid w:val="00BF457D"/>
    <w:rsid w:val="00BF4775"/>
    <w:rsid w:val="00CA0C45"/>
    <w:rsid w:val="00CC3AB0"/>
    <w:rsid w:val="00CD4A9C"/>
    <w:rsid w:val="00CF12AE"/>
    <w:rsid w:val="00D1798D"/>
    <w:rsid w:val="00D41D88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1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3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5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2026-06-21T15:30:00Z</dcterms:created>
  <dcterms:modified xsi:type="dcterms:W3CDTF">2026-06-21T15:31:00Z</dcterms:modified>
</cp:coreProperties>
</file>